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276DF" w14:textId="6B2D7328" w:rsidR="001C09C1" w:rsidRDefault="00DF1C61">
      <w:pPr>
        <w:pStyle w:val="Date"/>
      </w:pPr>
      <w:r>
        <w:t>30 may 2024</w:t>
      </w:r>
    </w:p>
    <w:p w14:paraId="4610B182" w14:textId="41E77052" w:rsidR="001C09C1" w:rsidRDefault="00DF1C61" w:rsidP="00DF1C61">
      <w:pPr>
        <w:pStyle w:val="Title"/>
      </w:pPr>
      <w:r>
        <w:t xml:space="preserve">Assignment </w:t>
      </w:r>
    </w:p>
    <w:p w14:paraId="4116878F" w14:textId="77777777" w:rsidR="00DF1C61" w:rsidRDefault="00DF1C61" w:rsidP="00DF1C61">
      <w:pPr>
        <w:pStyle w:val="Heading3"/>
        <w:numPr>
          <w:ilvl w:val="0"/>
          <w:numId w:val="0"/>
        </w:numPr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Scenario 1: Diagnosing High CPU Usage</w:t>
      </w:r>
    </w:p>
    <w:p w14:paraId="185B51D1" w14:textId="77777777" w:rsidR="00DF1C61" w:rsidRDefault="00DF1C61" w:rsidP="00DF1C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Your team has reported that the production server is experiencing high CPU usage, which is affecting performance.</w:t>
      </w:r>
    </w:p>
    <w:p w14:paraId="025E82BD" w14:textId="77777777" w:rsidR="00DF1C61" w:rsidRDefault="00DF1C61" w:rsidP="00DF1C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Task: Identify the cause of high CPU usage.</w:t>
      </w:r>
    </w:p>
    <w:p w14:paraId="7ECA4EE5" w14:textId="77777777" w:rsidR="00DF1C61" w:rsidRDefault="00DF1C61" w:rsidP="00DF1C61">
      <w:pPr>
        <w:numPr>
          <w:ilvl w:val="1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r>
        <w:rPr>
          <w:rStyle w:val="HTMLCode"/>
          <w:rFonts w:eastAsiaTheme="majorEastAsia"/>
          <w:color w:val="1F2328"/>
        </w:rPr>
        <w:t>top</w:t>
      </w:r>
      <w:r>
        <w:rPr>
          <w:rFonts w:ascii="Segoe UI" w:hAnsi="Segoe UI" w:cs="Segoe UI"/>
          <w:color w:val="1F2328"/>
        </w:rPr>
        <w:t> to monitor real-time CPU usage and identify processes consuming the most CPU.</w:t>
      </w:r>
    </w:p>
    <w:p w14:paraId="324196EA" w14:textId="66CCCE3B" w:rsidR="00DF1C61" w:rsidRDefault="00DF1C61" w:rsidP="00DF1C61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Capture the output and identify the top 3 processes with the highest CPU usage.</w:t>
      </w:r>
    </w:p>
    <w:p w14:paraId="5A10A278" w14:textId="183B608B" w:rsidR="00DF1C61" w:rsidRDefault="00DF1C61" w:rsidP="00DF1C61">
      <w:pPr>
        <w:shd w:val="clear" w:color="auto" w:fill="FFFFFF"/>
        <w:spacing w:before="60" w:after="100" w:afterAutospacing="1" w:line="240" w:lineRule="auto"/>
        <w:ind w:left="1440"/>
        <w:rPr>
          <w:rFonts w:ascii="Segoe UI" w:hAnsi="Segoe UI" w:cs="Segoe UI"/>
          <w:color w:val="1F2328"/>
        </w:rPr>
      </w:pPr>
      <w:r w:rsidRPr="00DF1C61">
        <w:rPr>
          <w:rFonts w:ascii="Segoe UI" w:hAnsi="Segoe UI" w:cs="Segoe UI"/>
          <w:color w:val="1F2328"/>
        </w:rPr>
        <w:drawing>
          <wp:inline distT="0" distB="0" distL="0" distR="0" wp14:anchorId="38F3711D" wp14:editId="0A2AE2E0">
            <wp:extent cx="5274945" cy="2919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2D2" w14:textId="77777777" w:rsidR="00DF1C61" w:rsidRDefault="00DF1C61" w:rsidP="00DF1C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Questions:</w:t>
      </w:r>
    </w:p>
    <w:p w14:paraId="60410486" w14:textId="49F9E4C8" w:rsidR="00DF1C61" w:rsidRDefault="00DF1C61" w:rsidP="00DF1C6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What are the PIDs, users, and CPU usage percentages of these processes?</w:t>
      </w:r>
    </w:p>
    <w:p w14:paraId="12CAB303" w14:textId="2EF66C94" w:rsidR="00773555" w:rsidRDefault="00773555" w:rsidP="00773555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PID: 1196,1,2</w:t>
      </w:r>
    </w:p>
    <w:p w14:paraId="2768D472" w14:textId="4093C643" w:rsidR="00773555" w:rsidRDefault="00773555" w:rsidP="00773555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User: </w:t>
      </w:r>
      <w:proofErr w:type="spellStart"/>
      <w:r>
        <w:rPr>
          <w:rFonts w:ascii="Segoe UI" w:hAnsi="Segoe UI" w:cs="Segoe UI"/>
          <w:color w:val="1F2328"/>
        </w:rPr>
        <w:t>azureuser</w:t>
      </w:r>
      <w:proofErr w:type="spellEnd"/>
      <w:r>
        <w:rPr>
          <w:rFonts w:ascii="Segoe UI" w:hAnsi="Segoe UI" w:cs="Segoe UI"/>
          <w:color w:val="1F2328"/>
        </w:rPr>
        <w:t>, root, root</w:t>
      </w:r>
    </w:p>
    <w:p w14:paraId="65F47DCA" w14:textId="182CE478" w:rsidR="00773555" w:rsidRDefault="00773555" w:rsidP="00773555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CPU: 0.3%</w:t>
      </w:r>
    </w:p>
    <w:p w14:paraId="39577866" w14:textId="0029C24C" w:rsidR="00DF1C61" w:rsidRDefault="00DF1C61" w:rsidP="00DF1C61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What steps would you take to mitigate high CPU usage caused by these processes?</w:t>
      </w:r>
    </w:p>
    <w:p w14:paraId="5D0F9BCC" w14:textId="7C1F3A02" w:rsidR="00773555" w:rsidRPr="00773555" w:rsidRDefault="00773555" w:rsidP="00773555">
      <w:pPr>
        <w:pStyle w:val="ListParagraph"/>
        <w:numPr>
          <w:ilvl w:val="2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 xml:space="preserve">Kill the process by </w:t>
      </w:r>
      <w:proofErr w:type="spellStart"/>
      <w:r w:rsidRPr="00773555">
        <w:rPr>
          <w:rFonts w:ascii="Segoe UI" w:hAnsi="Segoe UI" w:cs="Segoe UI"/>
          <w:b/>
          <w:bCs/>
          <w:color w:val="1F2328"/>
        </w:rPr>
        <w:t>pid</w:t>
      </w:r>
      <w:proofErr w:type="spellEnd"/>
      <w:r>
        <w:rPr>
          <w:rFonts w:ascii="Segoe UI" w:hAnsi="Segoe UI" w:cs="Segoe UI"/>
          <w:b/>
          <w:bCs/>
          <w:color w:val="1F2328"/>
        </w:rPr>
        <w:t xml:space="preserve"> by command kill -9 </w:t>
      </w:r>
      <w:proofErr w:type="spellStart"/>
      <w:r>
        <w:rPr>
          <w:rFonts w:ascii="Segoe UI" w:hAnsi="Segoe UI" w:cs="Segoe UI"/>
          <w:b/>
          <w:bCs/>
          <w:color w:val="1F2328"/>
        </w:rPr>
        <w:t>p_id</w:t>
      </w:r>
      <w:proofErr w:type="spellEnd"/>
    </w:p>
    <w:p w14:paraId="55015AA8" w14:textId="70F77235" w:rsidR="00773555" w:rsidRPr="00773555" w:rsidRDefault="00773555" w:rsidP="00773555">
      <w:pPr>
        <w:pStyle w:val="ListParagraph"/>
        <w:numPr>
          <w:ilvl w:val="2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b/>
          <w:bCs/>
          <w:color w:val="1F2328"/>
        </w:rPr>
        <w:t xml:space="preserve">Reboot the system </w:t>
      </w:r>
    </w:p>
    <w:p w14:paraId="5FE54593" w14:textId="666C3AFB" w:rsidR="00773555" w:rsidRPr="00773555" w:rsidRDefault="00773555" w:rsidP="00773555">
      <w:pPr>
        <w:pStyle w:val="ListParagraph"/>
        <w:shd w:val="clear" w:color="auto" w:fill="FFFFFF"/>
        <w:spacing w:before="60" w:after="100" w:afterAutospacing="1" w:line="240" w:lineRule="auto"/>
        <w:ind w:left="2160"/>
        <w:rPr>
          <w:rFonts w:ascii="Segoe UI" w:hAnsi="Segoe UI" w:cs="Segoe UI"/>
          <w:color w:val="1F2328"/>
        </w:rPr>
      </w:pPr>
    </w:p>
    <w:p w14:paraId="6BB2B439" w14:textId="77777777" w:rsidR="00DF1C61" w:rsidRDefault="00DF1C61" w:rsidP="00DF1C61">
      <w:pPr>
        <w:spacing w:after="0"/>
        <w:ind w:left="0"/>
        <w:rPr>
          <w:rFonts w:ascii="Times New Roman" w:hAnsi="Times New Roman" w:cs="Times New Roman"/>
          <w:color w:val="auto"/>
        </w:rPr>
      </w:pPr>
    </w:p>
    <w:p w14:paraId="43D3389D" w14:textId="77777777" w:rsidR="00773555" w:rsidRDefault="00773555" w:rsidP="00773555">
      <w:pPr>
        <w:pStyle w:val="Heading3"/>
        <w:numPr>
          <w:ilvl w:val="0"/>
          <w:numId w:val="0"/>
        </w:numPr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Scenario 2: Disk Space Management</w:t>
      </w:r>
    </w:p>
    <w:p w14:paraId="192FB222" w14:textId="77777777" w:rsidR="00773555" w:rsidRDefault="00773555" w:rsidP="0077355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The server is running out of disk space on the root filesystem, which is causing application errors.</w:t>
      </w:r>
    </w:p>
    <w:p w14:paraId="55D186AF" w14:textId="77777777" w:rsidR="00773555" w:rsidRDefault="00773555" w:rsidP="00773555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Task: Identify and clean up unnecessary files to free up space.</w:t>
      </w:r>
    </w:p>
    <w:p w14:paraId="66FF8354" w14:textId="4B75ADB9" w:rsidR="00A57E8E" w:rsidRPr="00136D5E" w:rsidRDefault="00773555" w:rsidP="00136D5E">
      <w:pPr>
        <w:numPr>
          <w:ilvl w:val="1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r>
        <w:rPr>
          <w:rStyle w:val="HTMLCode"/>
          <w:rFonts w:eastAsiaTheme="majorEastAsia"/>
          <w:color w:val="1F2328"/>
        </w:rPr>
        <w:t>df -h</w:t>
      </w:r>
      <w:r>
        <w:rPr>
          <w:rFonts w:ascii="Segoe UI" w:hAnsi="Segoe UI" w:cs="Segoe UI"/>
          <w:color w:val="1F2328"/>
        </w:rPr>
        <w:t> to check disk usage and identify the full filesystem.</w:t>
      </w:r>
    </w:p>
    <w:p w14:paraId="5456A5BA" w14:textId="486B5CD2" w:rsidR="00773555" w:rsidRDefault="00773555" w:rsidP="00773555">
      <w:pPr>
        <w:numPr>
          <w:ilvl w:val="1"/>
          <w:numId w:val="3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r>
        <w:rPr>
          <w:rStyle w:val="HTMLCode"/>
          <w:rFonts w:eastAsiaTheme="majorEastAsia"/>
          <w:color w:val="1F2328"/>
        </w:rPr>
        <w:t>du -h /</w:t>
      </w:r>
      <w:r>
        <w:rPr>
          <w:rFonts w:ascii="Segoe UI" w:hAnsi="Segoe UI" w:cs="Segoe UI"/>
          <w:color w:val="1F2328"/>
        </w:rPr>
        <w:t> to find large directories and files consuming space.</w:t>
      </w:r>
    </w:p>
    <w:p w14:paraId="59D4B55C" w14:textId="32121627" w:rsidR="00A57E8E" w:rsidRDefault="00136D5E" w:rsidP="00136D5E">
      <w:pPr>
        <w:shd w:val="clear" w:color="auto" w:fill="FFFFFF"/>
        <w:spacing w:after="0" w:afterAutospacing="1" w:line="240" w:lineRule="auto"/>
        <w:ind w:left="14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AE8A703" wp14:editId="33E7AB54">
            <wp:extent cx="2779611" cy="218601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023" cy="22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A65E" w14:textId="59A4883C" w:rsidR="00773555" w:rsidRDefault="00773555" w:rsidP="00773555">
      <w:pPr>
        <w:numPr>
          <w:ilvl w:val="1"/>
          <w:numId w:val="3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Delete or archive unnecessary log files in </w:t>
      </w:r>
      <w:r>
        <w:rPr>
          <w:rStyle w:val="HTMLCode"/>
          <w:rFonts w:eastAsiaTheme="majorEastAsia"/>
          <w:color w:val="1F2328"/>
        </w:rPr>
        <w:t>/var/log</w:t>
      </w:r>
      <w:r>
        <w:rPr>
          <w:rFonts w:ascii="Segoe UI" w:hAnsi="Segoe UI" w:cs="Segoe UI"/>
          <w:color w:val="1F2328"/>
        </w:rPr>
        <w:t>.</w:t>
      </w:r>
    </w:p>
    <w:p w14:paraId="180B5405" w14:textId="4766FCC7" w:rsidR="00136D5E" w:rsidRDefault="00136D5E" w:rsidP="00136D5E">
      <w:pPr>
        <w:shd w:val="clear" w:color="auto" w:fill="FFFFFF"/>
        <w:spacing w:after="0" w:afterAutospacing="1" w:line="240" w:lineRule="auto"/>
        <w:ind w:left="14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11FCD877" wp14:editId="7A1309AC">
            <wp:extent cx="3313786" cy="212422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89" cy="21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2A58" w14:textId="3754A21D" w:rsidR="00136D5E" w:rsidRDefault="0015706B" w:rsidP="00136D5E">
      <w:pPr>
        <w:shd w:val="clear" w:color="auto" w:fill="FFFFFF"/>
        <w:spacing w:after="0" w:afterAutospacing="1" w:line="240" w:lineRule="auto"/>
        <w:ind w:left="1440"/>
        <w:rPr>
          <w:rFonts w:ascii="Segoe UI" w:hAnsi="Segoe UI" w:cs="Segoe UI"/>
          <w:b/>
          <w:bCs/>
          <w:color w:val="1F2328"/>
        </w:rPr>
      </w:pPr>
      <w:r>
        <w:rPr>
          <w:rFonts w:ascii="Segoe UI" w:hAnsi="Segoe UI" w:cs="Segoe UI"/>
          <w:color w:val="1F2328"/>
        </w:rPr>
        <w:t xml:space="preserve"> Command:   tar -</w:t>
      </w:r>
      <w:proofErr w:type="spellStart"/>
      <w:r>
        <w:rPr>
          <w:rFonts w:ascii="Segoe UI" w:hAnsi="Segoe UI" w:cs="Segoe UI"/>
          <w:color w:val="1F2328"/>
        </w:rPr>
        <w:t>cvf</w:t>
      </w:r>
      <w:proofErr w:type="spellEnd"/>
      <w:r>
        <w:rPr>
          <w:rFonts w:ascii="Segoe UI" w:hAnsi="Segoe UI" w:cs="Segoe UI"/>
          <w:color w:val="1F2328"/>
        </w:rPr>
        <w:t xml:space="preserve"> backup_log.tar /var/</w:t>
      </w:r>
      <w:proofErr w:type="gramStart"/>
      <w:r>
        <w:rPr>
          <w:rFonts w:ascii="Segoe UI" w:hAnsi="Segoe UI" w:cs="Segoe UI"/>
          <w:color w:val="1F2328"/>
        </w:rPr>
        <w:t xml:space="preserve">log  </w:t>
      </w:r>
      <w:r w:rsidR="00136D5E" w:rsidRPr="0015706B">
        <w:rPr>
          <w:rFonts w:ascii="Segoe UI" w:hAnsi="Segoe UI" w:cs="Segoe UI"/>
          <w:b/>
          <w:bCs/>
          <w:color w:val="1F2328"/>
        </w:rPr>
        <w:t>Backup_log.tar</w:t>
      </w:r>
      <w:proofErr w:type="gramEnd"/>
    </w:p>
    <w:p w14:paraId="44DBFE4A" w14:textId="718474D6" w:rsidR="00112FAE" w:rsidRPr="00112FAE" w:rsidRDefault="00112FAE" w:rsidP="00136D5E">
      <w:pPr>
        <w:shd w:val="clear" w:color="auto" w:fill="FFFFFF"/>
        <w:spacing w:after="0" w:afterAutospacing="1" w:line="240" w:lineRule="auto"/>
        <w:ind w:left="1440"/>
        <w:rPr>
          <w:rFonts w:ascii="Segoe UI" w:hAnsi="Segoe UI" w:cs="Segoe UI"/>
          <w:color w:val="1F2328"/>
        </w:rPr>
      </w:pPr>
      <w:r w:rsidRPr="00112FAE">
        <w:rPr>
          <w:rFonts w:ascii="Segoe UI" w:hAnsi="Segoe UI" w:cs="Segoe UI"/>
          <w:color w:val="1F2328"/>
          <w:highlight w:val="yellow"/>
        </w:rPr>
        <w:t xml:space="preserve">In own </w:t>
      </w:r>
      <w:proofErr w:type="spellStart"/>
      <w:r w:rsidRPr="00112FAE">
        <w:rPr>
          <w:rFonts w:ascii="Segoe UI" w:hAnsi="Segoe UI" w:cs="Segoe UI"/>
          <w:color w:val="1F2328"/>
          <w:highlight w:val="yellow"/>
        </w:rPr>
        <w:t>vm</w:t>
      </w:r>
      <w:proofErr w:type="spellEnd"/>
      <w:r w:rsidRPr="00112FAE">
        <w:rPr>
          <w:rFonts w:ascii="Segoe UI" w:hAnsi="Segoe UI" w:cs="Segoe UI"/>
          <w:color w:val="1F2328"/>
          <w:highlight w:val="yellow"/>
        </w:rPr>
        <w:t xml:space="preserve"> it showed permission denied</w:t>
      </w:r>
      <w:r w:rsidRPr="00112FAE">
        <w:rPr>
          <w:rFonts w:ascii="Segoe UI" w:hAnsi="Segoe UI" w:cs="Segoe UI"/>
          <w:color w:val="1F2328"/>
        </w:rPr>
        <w:t xml:space="preserve"> </w:t>
      </w:r>
    </w:p>
    <w:p w14:paraId="434EC0C4" w14:textId="3F4609E7" w:rsidR="0015706B" w:rsidRDefault="0015706B" w:rsidP="00136D5E">
      <w:pPr>
        <w:shd w:val="clear" w:color="auto" w:fill="FFFFFF"/>
        <w:spacing w:after="0" w:afterAutospacing="1" w:line="240" w:lineRule="auto"/>
        <w:ind w:left="1440"/>
        <w:rPr>
          <w:rFonts w:ascii="Segoe UI" w:hAnsi="Segoe UI" w:cs="Segoe UI"/>
          <w:b/>
          <w:bCs/>
          <w:color w:val="1F2328"/>
        </w:rPr>
      </w:pPr>
    </w:p>
    <w:p w14:paraId="7CF6AF91" w14:textId="77777777" w:rsidR="0015706B" w:rsidRPr="0015706B" w:rsidRDefault="0015706B" w:rsidP="00136D5E">
      <w:pPr>
        <w:shd w:val="clear" w:color="auto" w:fill="FFFFFF"/>
        <w:spacing w:after="0" w:afterAutospacing="1" w:line="240" w:lineRule="auto"/>
        <w:ind w:left="1440"/>
        <w:rPr>
          <w:rFonts w:ascii="Segoe UI" w:hAnsi="Segoe UI" w:cs="Segoe UI"/>
          <w:b/>
          <w:bCs/>
          <w:color w:val="1F2328"/>
        </w:rPr>
      </w:pPr>
    </w:p>
    <w:p w14:paraId="4E9B16CD" w14:textId="77777777" w:rsidR="00773555" w:rsidRDefault="00773555" w:rsidP="00773555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Questions:</w:t>
      </w:r>
    </w:p>
    <w:p w14:paraId="2EC68839" w14:textId="18C6AD44" w:rsidR="00773555" w:rsidRDefault="00773555" w:rsidP="00773555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Which directories or files were consuming the most space?</w:t>
      </w:r>
    </w:p>
    <w:p w14:paraId="18F1D2C3" w14:textId="20DA09B7" w:rsidR="0015706B" w:rsidRDefault="0015706B" w:rsidP="0015706B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/dev/root is taking most space in internal device </w:t>
      </w:r>
      <w:r w:rsidR="00112FAE">
        <w:rPr>
          <w:rFonts w:ascii="Segoe UI" w:hAnsi="Segoe UI" w:cs="Segoe UI"/>
          <w:color w:val="1F2328"/>
        </w:rPr>
        <w:t xml:space="preserve">that is 7% and 2 </w:t>
      </w:r>
      <w:proofErr w:type="spellStart"/>
      <w:r w:rsidR="00112FAE">
        <w:rPr>
          <w:rFonts w:ascii="Segoe UI" w:hAnsi="Segoe UI" w:cs="Segoe UI"/>
          <w:color w:val="1F2328"/>
        </w:rPr>
        <w:t>gb</w:t>
      </w:r>
      <w:proofErr w:type="spellEnd"/>
      <w:r w:rsidR="00112FAE">
        <w:rPr>
          <w:rFonts w:ascii="Segoe UI" w:hAnsi="Segoe UI" w:cs="Segoe UI"/>
          <w:color w:val="1F2328"/>
        </w:rPr>
        <w:t xml:space="preserve"> is used. For external device /dev/loop1-6 is 100% used </w:t>
      </w:r>
    </w:p>
    <w:p w14:paraId="1164ACB4" w14:textId="67B368B3" w:rsidR="00773555" w:rsidRDefault="00773555" w:rsidP="00773555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How much space were you able to free up, and what steps did you take?</w:t>
      </w:r>
    </w:p>
    <w:p w14:paraId="68C49635" w14:textId="40EE594F" w:rsidR="00112FAE" w:rsidRDefault="00112FAE" w:rsidP="00112FAE">
      <w:pPr>
        <w:shd w:val="clear" w:color="auto" w:fill="FFFFFF"/>
        <w:spacing w:before="60" w:after="100" w:afterAutospacing="1" w:line="240" w:lineRule="auto"/>
        <w:ind w:left="14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If directory is not the root </w:t>
      </w:r>
      <w:proofErr w:type="gramStart"/>
      <w:r>
        <w:rPr>
          <w:rFonts w:ascii="Segoe UI" w:hAnsi="Segoe UI" w:cs="Segoe UI"/>
          <w:color w:val="1F2328"/>
        </w:rPr>
        <w:t>directory</w:t>
      </w:r>
      <w:proofErr w:type="gramEnd"/>
      <w:r>
        <w:rPr>
          <w:rFonts w:ascii="Segoe UI" w:hAnsi="Segoe UI" w:cs="Segoe UI"/>
          <w:color w:val="1F2328"/>
        </w:rPr>
        <w:t xml:space="preserve"> then we can take a backup and archive it and remove it if it is not use in future </w:t>
      </w:r>
    </w:p>
    <w:p w14:paraId="53B68EEE" w14:textId="77777777" w:rsidR="00112FAE" w:rsidRDefault="00112FAE" w:rsidP="00112FAE">
      <w:pPr>
        <w:pStyle w:val="Heading3"/>
        <w:numPr>
          <w:ilvl w:val="0"/>
          <w:numId w:val="0"/>
        </w:numPr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Scenario 3: System Health Check</w:t>
      </w:r>
    </w:p>
    <w:p w14:paraId="1D96100A" w14:textId="77777777" w:rsidR="00112FAE" w:rsidRDefault="00112FAE" w:rsidP="0011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Regular system health checks are essential to ensure the server is running optimally.</w:t>
      </w:r>
    </w:p>
    <w:p w14:paraId="20F20AD4" w14:textId="77777777" w:rsidR="00112FAE" w:rsidRDefault="00112FAE" w:rsidP="00112FAE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Task: Perform a comprehensive health check of the server.</w:t>
      </w:r>
    </w:p>
    <w:p w14:paraId="00962D87" w14:textId="77777777" w:rsidR="00112FAE" w:rsidRDefault="00112FAE" w:rsidP="00112FAE">
      <w:pPr>
        <w:numPr>
          <w:ilvl w:val="1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proofErr w:type="spellStart"/>
      <w:r>
        <w:rPr>
          <w:rStyle w:val="HTMLCode"/>
          <w:rFonts w:eastAsiaTheme="majorEastAsia"/>
          <w:color w:val="1F2328"/>
        </w:rPr>
        <w:t>lscpu</w:t>
      </w:r>
      <w:proofErr w:type="spellEnd"/>
      <w:r>
        <w:rPr>
          <w:rFonts w:ascii="Segoe UI" w:hAnsi="Segoe UI" w:cs="Segoe UI"/>
          <w:color w:val="1F2328"/>
        </w:rPr>
        <w:t> to review CPU details.</w:t>
      </w:r>
    </w:p>
    <w:p w14:paraId="1C5D4499" w14:textId="77777777" w:rsidR="00112FAE" w:rsidRDefault="00112FAE" w:rsidP="00112FAE">
      <w:pPr>
        <w:numPr>
          <w:ilvl w:val="1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r>
        <w:rPr>
          <w:rStyle w:val="HTMLCode"/>
          <w:rFonts w:eastAsiaTheme="majorEastAsia"/>
          <w:color w:val="1F2328"/>
        </w:rPr>
        <w:t>free -h</w:t>
      </w:r>
      <w:r>
        <w:rPr>
          <w:rFonts w:ascii="Segoe UI" w:hAnsi="Segoe UI" w:cs="Segoe UI"/>
          <w:color w:val="1F2328"/>
        </w:rPr>
        <w:t> to check memory usage.</w:t>
      </w:r>
    </w:p>
    <w:p w14:paraId="411D7009" w14:textId="77777777" w:rsidR="00112FAE" w:rsidRDefault="00112FAE" w:rsidP="00112FAE">
      <w:pPr>
        <w:numPr>
          <w:ilvl w:val="1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r>
        <w:rPr>
          <w:rStyle w:val="HTMLCode"/>
          <w:rFonts w:eastAsiaTheme="majorEastAsia"/>
          <w:color w:val="1F2328"/>
        </w:rPr>
        <w:t>df -h</w:t>
      </w:r>
      <w:r>
        <w:rPr>
          <w:rFonts w:ascii="Segoe UI" w:hAnsi="Segoe UI" w:cs="Segoe UI"/>
          <w:color w:val="1F2328"/>
        </w:rPr>
        <w:t> to review disk space.</w:t>
      </w:r>
    </w:p>
    <w:p w14:paraId="215FCF11" w14:textId="77777777" w:rsidR="00112FAE" w:rsidRDefault="00112FAE" w:rsidP="00112FAE">
      <w:pPr>
        <w:numPr>
          <w:ilvl w:val="1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r>
        <w:rPr>
          <w:rStyle w:val="HTMLCode"/>
          <w:rFonts w:eastAsiaTheme="majorEastAsia"/>
          <w:color w:val="1F2328"/>
        </w:rPr>
        <w:t>uptime</w:t>
      </w:r>
      <w:r>
        <w:rPr>
          <w:rFonts w:ascii="Segoe UI" w:hAnsi="Segoe UI" w:cs="Segoe UI"/>
          <w:color w:val="1F2328"/>
        </w:rPr>
        <w:t> to check system load and uptime.</w:t>
      </w:r>
    </w:p>
    <w:p w14:paraId="73978D66" w14:textId="77777777" w:rsidR="00112FAE" w:rsidRDefault="00112FAE" w:rsidP="00112FAE">
      <w:pPr>
        <w:numPr>
          <w:ilvl w:val="1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proofErr w:type="spellStart"/>
      <w:r>
        <w:rPr>
          <w:rStyle w:val="HTMLCode"/>
          <w:rFonts w:eastAsiaTheme="majorEastAsia"/>
          <w:color w:val="1F2328"/>
        </w:rPr>
        <w:t>ps</w:t>
      </w:r>
      <w:proofErr w:type="spellEnd"/>
      <w:r>
        <w:rPr>
          <w:rStyle w:val="HTMLCode"/>
          <w:rFonts w:eastAsiaTheme="majorEastAsia"/>
          <w:color w:val="1F2328"/>
        </w:rPr>
        <w:t xml:space="preserve"> aux</w:t>
      </w:r>
      <w:r>
        <w:rPr>
          <w:rFonts w:ascii="Segoe UI" w:hAnsi="Segoe UI" w:cs="Segoe UI"/>
          <w:color w:val="1F2328"/>
        </w:rPr>
        <w:t> to list all running processes.</w:t>
      </w:r>
    </w:p>
    <w:p w14:paraId="1818742C" w14:textId="5C857FF3" w:rsidR="00112FAE" w:rsidRDefault="00112FAE" w:rsidP="00112FAE">
      <w:pPr>
        <w:numPr>
          <w:ilvl w:val="1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r>
        <w:rPr>
          <w:rStyle w:val="HTMLCode"/>
          <w:rFonts w:eastAsiaTheme="majorEastAsia"/>
          <w:color w:val="1F2328"/>
        </w:rPr>
        <w:t>cat /</w:t>
      </w:r>
      <w:proofErr w:type="spellStart"/>
      <w:r>
        <w:rPr>
          <w:rStyle w:val="HTMLCode"/>
          <w:rFonts w:eastAsiaTheme="majorEastAsia"/>
          <w:color w:val="1F2328"/>
        </w:rPr>
        <w:t>etc</w:t>
      </w:r>
      <w:proofErr w:type="spellEnd"/>
      <w:r>
        <w:rPr>
          <w:rStyle w:val="HTMLCode"/>
          <w:rFonts w:eastAsiaTheme="majorEastAsia"/>
          <w:color w:val="1F2328"/>
        </w:rPr>
        <w:t>/</w:t>
      </w:r>
      <w:proofErr w:type="spellStart"/>
      <w:r>
        <w:rPr>
          <w:rStyle w:val="HTMLCode"/>
          <w:rFonts w:eastAsiaTheme="majorEastAsia"/>
          <w:color w:val="1F2328"/>
        </w:rPr>
        <w:t>os</w:t>
      </w:r>
      <w:proofErr w:type="spellEnd"/>
      <w:r>
        <w:rPr>
          <w:rStyle w:val="HTMLCode"/>
          <w:rFonts w:eastAsiaTheme="majorEastAsia"/>
          <w:color w:val="1F2328"/>
        </w:rPr>
        <w:t>-release</w:t>
      </w:r>
      <w:r>
        <w:rPr>
          <w:rFonts w:ascii="Segoe UI" w:hAnsi="Segoe UI" w:cs="Segoe UI"/>
          <w:color w:val="1F2328"/>
        </w:rPr>
        <w:t> to document the OS version.</w:t>
      </w:r>
    </w:p>
    <w:p w14:paraId="088A7116" w14:textId="13337791" w:rsidR="00112FAE" w:rsidRDefault="00112FAE" w:rsidP="00112FA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 w:rsidRPr="00112FAE">
        <w:rPr>
          <w:rFonts w:ascii="Segoe UI" w:hAnsi="Segoe UI" w:cs="Segoe UI"/>
          <w:color w:val="1F2328"/>
        </w:rPr>
        <w:drawing>
          <wp:inline distT="0" distB="0" distL="0" distR="0" wp14:anchorId="387EA3AF" wp14:editId="4E83C157">
            <wp:extent cx="4227380" cy="158113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865" cy="15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8808" w14:textId="77777777" w:rsidR="00112FAE" w:rsidRDefault="00112FAE" w:rsidP="00112FAE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Questions:</w:t>
      </w:r>
    </w:p>
    <w:p w14:paraId="56C8A91E" w14:textId="77777777" w:rsidR="00112FAE" w:rsidRDefault="00112FAE" w:rsidP="00112FAE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Summarize the overall health of the server based on the outputs.</w:t>
      </w:r>
    </w:p>
    <w:p w14:paraId="6B0CDACF" w14:textId="77777777" w:rsidR="00112FAE" w:rsidRDefault="00112FAE" w:rsidP="00112FAE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Are there any immediate issues that need addressing? If so, what are they?</w:t>
      </w:r>
    </w:p>
    <w:p w14:paraId="67331B27" w14:textId="77777777" w:rsidR="00112FAE" w:rsidRDefault="00112FAE" w:rsidP="00112FAE">
      <w:pPr>
        <w:spacing w:after="0"/>
        <w:ind w:left="0"/>
        <w:rPr>
          <w:rFonts w:ascii="Times New Roman" w:hAnsi="Times New Roman" w:cs="Times New Roman"/>
          <w:color w:val="auto"/>
        </w:rPr>
      </w:pPr>
    </w:p>
    <w:p w14:paraId="13C8B52D" w14:textId="01831A9A" w:rsidR="001C09C1" w:rsidRDefault="001C09C1" w:rsidP="00DF1C61"/>
    <w:p w14:paraId="1DA025F1" w14:textId="7E478E2C" w:rsidR="00112FAE" w:rsidRDefault="00112FAE" w:rsidP="00DF1C61"/>
    <w:p w14:paraId="5AB393C9" w14:textId="77777777" w:rsidR="00A5521F" w:rsidRDefault="00A5521F" w:rsidP="00A5521F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080" w:hanging="36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lastRenderedPageBreak/>
        <w:t>Scenario 4: Process Management</w:t>
      </w:r>
    </w:p>
    <w:p w14:paraId="36396C39" w14:textId="77777777" w:rsidR="00A5521F" w:rsidRDefault="00A5521F" w:rsidP="00A5521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 rogue process is consuming excessive resources and needs to be terminated to stabilize the system.</w:t>
      </w:r>
    </w:p>
    <w:p w14:paraId="53F99741" w14:textId="77777777" w:rsidR="00A5521F" w:rsidRDefault="00A5521F" w:rsidP="00A5521F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Task: Identify and terminate the rogue process.</w:t>
      </w:r>
    </w:p>
    <w:p w14:paraId="292C7C92" w14:textId="7DD01A87" w:rsidR="00A5521F" w:rsidRDefault="00A5521F" w:rsidP="00A5521F">
      <w:pPr>
        <w:numPr>
          <w:ilvl w:val="1"/>
          <w:numId w:val="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r>
        <w:rPr>
          <w:rStyle w:val="HTMLCode"/>
          <w:rFonts w:eastAsiaTheme="majorEastAsia"/>
          <w:color w:val="1F2328"/>
        </w:rPr>
        <w:t>top</w:t>
      </w:r>
      <w:r>
        <w:rPr>
          <w:rFonts w:ascii="Segoe UI" w:hAnsi="Segoe UI" w:cs="Segoe UI"/>
          <w:color w:val="1F2328"/>
        </w:rPr>
        <w:t> or </w:t>
      </w:r>
      <w:proofErr w:type="spellStart"/>
      <w:r>
        <w:rPr>
          <w:rStyle w:val="HTMLCode"/>
          <w:rFonts w:eastAsiaTheme="majorEastAsia"/>
          <w:color w:val="1F2328"/>
        </w:rPr>
        <w:t>ps</w:t>
      </w:r>
      <w:proofErr w:type="spellEnd"/>
      <w:r>
        <w:rPr>
          <w:rStyle w:val="HTMLCode"/>
          <w:rFonts w:eastAsiaTheme="majorEastAsia"/>
          <w:color w:val="1F2328"/>
        </w:rPr>
        <w:t xml:space="preserve"> aux</w:t>
      </w:r>
      <w:r>
        <w:rPr>
          <w:rFonts w:ascii="Segoe UI" w:hAnsi="Segoe UI" w:cs="Segoe UI"/>
          <w:color w:val="1F2328"/>
        </w:rPr>
        <w:t> to find the process consuming the most resources.</w:t>
      </w:r>
      <w:r>
        <w:rPr>
          <w:rFonts w:ascii="Segoe UI" w:hAnsi="Segoe UI" w:cs="Segoe UI"/>
          <w:color w:val="1F2328"/>
        </w:rPr>
        <w:t xml:space="preserve"> </w:t>
      </w:r>
      <w:r w:rsidRPr="00A5521F">
        <w:rPr>
          <w:rFonts w:ascii="Segoe UI" w:hAnsi="Segoe UI" w:cs="Segoe UI"/>
          <w:b/>
          <w:bCs/>
          <w:color w:val="1F2328"/>
        </w:rPr>
        <w:t>done</w:t>
      </w:r>
    </w:p>
    <w:p w14:paraId="2AB3AC5B" w14:textId="3DBE72F3" w:rsidR="00A5521F" w:rsidRDefault="00A5521F" w:rsidP="00A5521F">
      <w:pPr>
        <w:numPr>
          <w:ilvl w:val="1"/>
          <w:numId w:val="5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 </w:t>
      </w:r>
      <w:proofErr w:type="gramStart"/>
      <w:r>
        <w:rPr>
          <w:rStyle w:val="HTMLCode"/>
          <w:rFonts w:eastAsiaTheme="majorEastAsia"/>
          <w:color w:val="1F2328"/>
        </w:rPr>
        <w:t>kill</w:t>
      </w:r>
      <w:proofErr w:type="gramEnd"/>
      <w:r>
        <w:rPr>
          <w:rStyle w:val="HTMLCode"/>
          <w:rFonts w:eastAsiaTheme="majorEastAsia"/>
          <w:color w:val="1F2328"/>
        </w:rPr>
        <w:t xml:space="preserve"> -9 [PID]</w:t>
      </w:r>
      <w:r>
        <w:rPr>
          <w:rFonts w:ascii="Segoe UI" w:hAnsi="Segoe UI" w:cs="Segoe UI"/>
          <w:color w:val="1F2328"/>
        </w:rPr>
        <w:t> to terminate the process.</w:t>
      </w:r>
      <w:r w:rsidRPr="00A5521F">
        <w:rPr>
          <w:rFonts w:ascii="Segoe UI" w:hAnsi="Segoe UI" w:cs="Segoe UI"/>
          <w:b/>
          <w:bCs/>
          <w:color w:val="1F2328"/>
        </w:rPr>
        <w:t xml:space="preserve"> done</w:t>
      </w:r>
    </w:p>
    <w:p w14:paraId="49E7E531" w14:textId="77777777" w:rsidR="00A5521F" w:rsidRDefault="00A5521F" w:rsidP="00A5521F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Questions:</w:t>
      </w:r>
    </w:p>
    <w:p w14:paraId="6050633D" w14:textId="77777777" w:rsidR="00A5521F" w:rsidRDefault="00A5521F" w:rsidP="00A5521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Which process did you identify as rogue? Provide its PID, user, and resource consumption details.</w:t>
      </w:r>
    </w:p>
    <w:p w14:paraId="06FBFE38" w14:textId="74BE661A" w:rsidR="00A5521F" w:rsidRDefault="00A5521F" w:rsidP="00A5521F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What was the result of terminating the process? Did it stabilize the system?</w:t>
      </w:r>
    </w:p>
    <w:p w14:paraId="475FF393" w14:textId="4FA5BE0F" w:rsidR="00A5521F" w:rsidRDefault="00A5521F" w:rsidP="00A5521F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479316C" wp14:editId="1C344A70">
            <wp:extent cx="4105998" cy="520231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122" cy="52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4C64" w14:textId="467795E6" w:rsidR="00A5521F" w:rsidRPr="00A5521F" w:rsidRDefault="00A5521F" w:rsidP="00A5521F">
      <w:pPr>
        <w:shd w:val="clear" w:color="auto" w:fill="FFFFFF"/>
        <w:spacing w:before="60" w:after="100" w:afterAutospacing="1" w:line="240" w:lineRule="auto"/>
        <w:ind w:left="1440"/>
        <w:rPr>
          <w:rFonts w:ascii="Segoe UI" w:hAnsi="Segoe UI" w:cs="Segoe UI"/>
          <w:b/>
          <w:bCs/>
          <w:color w:val="1F2328"/>
        </w:rPr>
      </w:pPr>
      <w:r w:rsidRPr="00A5521F">
        <w:rPr>
          <w:rFonts w:ascii="Segoe UI" w:hAnsi="Segoe UI" w:cs="Segoe UI"/>
          <w:b/>
          <w:bCs/>
          <w:color w:val="1F2328"/>
        </w:rPr>
        <w:t xml:space="preserve">In my </w:t>
      </w:r>
      <w:proofErr w:type="spellStart"/>
      <w:r w:rsidRPr="00A5521F">
        <w:rPr>
          <w:rFonts w:ascii="Segoe UI" w:hAnsi="Segoe UI" w:cs="Segoe UI"/>
          <w:b/>
          <w:bCs/>
          <w:color w:val="1F2328"/>
        </w:rPr>
        <w:t>vm</w:t>
      </w:r>
      <w:proofErr w:type="spellEnd"/>
      <w:r w:rsidRPr="00A5521F">
        <w:rPr>
          <w:rFonts w:ascii="Segoe UI" w:hAnsi="Segoe UI" w:cs="Segoe UI"/>
          <w:b/>
          <w:bCs/>
          <w:color w:val="1F2328"/>
        </w:rPr>
        <w:t xml:space="preserve"> all process </w:t>
      </w:r>
      <w:proofErr w:type="gramStart"/>
      <w:r w:rsidRPr="00A5521F">
        <w:rPr>
          <w:rFonts w:ascii="Segoe UI" w:hAnsi="Segoe UI" w:cs="Segoe UI"/>
          <w:b/>
          <w:bCs/>
          <w:color w:val="1F2328"/>
        </w:rPr>
        <w:t>show</w:t>
      </w:r>
      <w:proofErr w:type="gramEnd"/>
      <w:r w:rsidRPr="00A5521F">
        <w:rPr>
          <w:rFonts w:ascii="Segoe UI" w:hAnsi="Segoe UI" w:cs="Segoe UI"/>
          <w:b/>
          <w:bCs/>
          <w:color w:val="1F2328"/>
        </w:rPr>
        <w:t xml:space="preserve"> 0% utilize the </w:t>
      </w:r>
      <w:proofErr w:type="spellStart"/>
      <w:r w:rsidRPr="00A5521F">
        <w:rPr>
          <w:rFonts w:ascii="Segoe UI" w:hAnsi="Segoe UI" w:cs="Segoe UI"/>
          <w:b/>
          <w:bCs/>
          <w:color w:val="1F2328"/>
        </w:rPr>
        <w:t>cpu</w:t>
      </w:r>
      <w:proofErr w:type="spellEnd"/>
      <w:r w:rsidRPr="00A5521F">
        <w:rPr>
          <w:rFonts w:ascii="Segoe UI" w:hAnsi="Segoe UI" w:cs="Segoe UI"/>
          <w:b/>
          <w:bCs/>
          <w:color w:val="1F2328"/>
        </w:rPr>
        <w:t xml:space="preserve"> </w:t>
      </w:r>
    </w:p>
    <w:p w14:paraId="1A263768" w14:textId="77777777" w:rsidR="00A5521F" w:rsidRDefault="00A5521F" w:rsidP="00DF1C61"/>
    <w:p w14:paraId="5716DE99" w14:textId="23668224" w:rsidR="00112FAE" w:rsidRDefault="00112FAE" w:rsidP="00DF1C61"/>
    <w:p w14:paraId="0BE99EC2" w14:textId="77777777" w:rsidR="00A5521F" w:rsidRPr="00A5521F" w:rsidRDefault="00A5521F" w:rsidP="00A5521F">
      <w:pPr>
        <w:pStyle w:val="Heading1"/>
        <w:numPr>
          <w:ilvl w:val="0"/>
          <w:numId w:val="0"/>
        </w:numPr>
        <w:shd w:val="clear" w:color="auto" w:fill="FFFFFF"/>
        <w:spacing w:before="360" w:after="240"/>
        <w:ind w:left="360" w:hanging="360"/>
        <w:rPr>
          <w:rFonts w:ascii="Segoe UI" w:hAnsi="Segoe UI" w:cs="Segoe UI"/>
          <w:b/>
          <w:bCs/>
          <w:color w:val="1F2328"/>
        </w:rPr>
      </w:pPr>
      <w:r w:rsidRPr="00A5521F">
        <w:rPr>
          <w:rFonts w:ascii="Segoe UI" w:hAnsi="Segoe UI" w:cs="Segoe UI"/>
          <w:b/>
          <w:bCs/>
          <w:color w:val="1F2328"/>
        </w:rPr>
        <w:t>Assignment 2: Deploy Streamflix Application on Killerkoda Ubuntu Playground</w:t>
      </w:r>
    </w:p>
    <w:p w14:paraId="657729D4" w14:textId="0E8DE10D" w:rsidR="00112FAE" w:rsidRDefault="00112FAE" w:rsidP="00DF1C61">
      <w:r>
        <w:rPr>
          <w:noProof/>
        </w:rPr>
        <w:drawing>
          <wp:inline distT="0" distB="0" distL="0" distR="0" wp14:anchorId="73FF606C" wp14:editId="55A51992">
            <wp:extent cx="5274945" cy="2625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FAE">
      <w:footerReference w:type="default" r:id="rId13"/>
      <w:pgSz w:w="11907" w:h="16839" w:code="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88422" w14:textId="77777777" w:rsidR="00572CDF" w:rsidRDefault="00572CDF">
      <w:pPr>
        <w:spacing w:after="0" w:line="240" w:lineRule="auto"/>
      </w:pPr>
      <w:r>
        <w:separator/>
      </w:r>
    </w:p>
    <w:p w14:paraId="3FA1DC73" w14:textId="77777777" w:rsidR="00572CDF" w:rsidRDefault="00572CDF"/>
  </w:endnote>
  <w:endnote w:type="continuationSeparator" w:id="0">
    <w:p w14:paraId="06B1B090" w14:textId="77777777" w:rsidR="00572CDF" w:rsidRDefault="00572CDF">
      <w:pPr>
        <w:spacing w:after="0" w:line="240" w:lineRule="auto"/>
      </w:pPr>
      <w:r>
        <w:continuationSeparator/>
      </w:r>
    </w:p>
    <w:p w14:paraId="69CF4832" w14:textId="77777777" w:rsidR="00572CDF" w:rsidRDefault="00572C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40825" w14:textId="77777777" w:rsidR="001C09C1" w:rsidRDefault="008C237E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>
      <w:rPr>
        <w:noProof/>
        <w:lang w:val="en-GB" w:bidi="en-GB"/>
      </w:rPr>
      <w:t>0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042A9" w14:textId="77777777" w:rsidR="00572CDF" w:rsidRDefault="00572CDF">
      <w:pPr>
        <w:spacing w:after="0" w:line="240" w:lineRule="auto"/>
      </w:pPr>
      <w:r>
        <w:separator/>
      </w:r>
    </w:p>
    <w:p w14:paraId="17FA29C9" w14:textId="77777777" w:rsidR="00572CDF" w:rsidRDefault="00572CDF"/>
  </w:footnote>
  <w:footnote w:type="continuationSeparator" w:id="0">
    <w:p w14:paraId="6F52B743" w14:textId="77777777" w:rsidR="00572CDF" w:rsidRDefault="00572CDF">
      <w:pPr>
        <w:spacing w:after="0" w:line="240" w:lineRule="auto"/>
      </w:pPr>
      <w:r>
        <w:continuationSeparator/>
      </w:r>
    </w:p>
    <w:p w14:paraId="534D86BD" w14:textId="77777777" w:rsidR="00572CDF" w:rsidRDefault="00572CD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2012"/>
    <w:multiLevelType w:val="multilevel"/>
    <w:tmpl w:val="0F2E9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CF2366"/>
    <w:multiLevelType w:val="multilevel"/>
    <w:tmpl w:val="583A3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542B1A"/>
    <w:multiLevelType w:val="multilevel"/>
    <w:tmpl w:val="5512E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abstractNum w:abstractNumId="4" w15:restartNumberingAfterBreak="0">
    <w:nsid w:val="72F57DBC"/>
    <w:multiLevelType w:val="multilevel"/>
    <w:tmpl w:val="DF88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C61"/>
    <w:rsid w:val="00112FAE"/>
    <w:rsid w:val="00136D5E"/>
    <w:rsid w:val="0015706B"/>
    <w:rsid w:val="001C09C1"/>
    <w:rsid w:val="00572CDF"/>
    <w:rsid w:val="00773555"/>
    <w:rsid w:val="008C237E"/>
    <w:rsid w:val="00A5521F"/>
    <w:rsid w:val="00A57E8E"/>
    <w:rsid w:val="00DF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8D62D"/>
  <w15:chartTrackingRefBased/>
  <w15:docId w15:val="{EB246FF8-3575-6C47-A790-0EA3A6DD1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F1C61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val="en-IN" w:eastAsia="en-GB"/>
    </w:rPr>
  </w:style>
  <w:style w:type="character" w:styleId="HTMLCode">
    <w:name w:val="HTML Code"/>
    <w:basedOn w:val="DefaultParagraphFont"/>
    <w:uiPriority w:val="99"/>
    <w:semiHidden/>
    <w:unhideWhenUsed/>
    <w:rsid w:val="00DF1C6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unhideWhenUsed/>
    <w:qFormat/>
    <w:rsid w:val="00773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7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hulsharma/Library/Containers/com.microsoft.Word/Data/Library/Application%20Support/Microsoft/Office/16.0/DTS/en-GB%7b610B2494-8530-754D-AD80-DC28889526F4%7d/%7bCC38F0AB-AC1E-6843-9D72-EEF8290EA6EE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24</TotalTime>
  <Pages>5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2024-05-30T10:44:00Z</dcterms:created>
  <dcterms:modified xsi:type="dcterms:W3CDTF">2024-05-30T12:11:00Z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